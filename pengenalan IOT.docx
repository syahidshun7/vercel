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3DE3" w14:textId="232077ED" w:rsidR="00D077E9" w:rsidRDefault="00D077E9" w:rsidP="00D70D02">
      <w:r>
        <w:rPr>
          <w:noProof/>
        </w:rPr>
        <w:drawing>
          <wp:anchor distT="0" distB="0" distL="114300" distR="114300" simplePos="0" relativeHeight="251658240" behindDoc="1" locked="0" layoutInCell="1" allowOverlap="1" wp14:anchorId="390F8863" wp14:editId="57F00A0E">
            <wp:simplePos x="0" y="0"/>
            <wp:positionH relativeFrom="column">
              <wp:posOffset>-741680</wp:posOffset>
            </wp:positionH>
            <wp:positionV relativeFrom="page">
              <wp:posOffset>-420370</wp:posOffset>
            </wp:positionV>
            <wp:extent cx="7857461" cy="6815113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7461" cy="6815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23AE9AB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525E881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A052B95" wp14:editId="10861797">
                      <wp:extent cx="3528695" cy="669600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669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62450D" w14:textId="506E1808" w:rsidR="00FD33DB" w:rsidRDefault="005513A3" w:rsidP="00FD33DB">
                                  <w:pPr>
                                    <w:pStyle w:val="Heading1"/>
                                    <w:rPr>
                                      <w:rFonts w:eastAsia="Times New Roman"/>
                                      <w:color w:val="auto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t xml:space="preserve">Apa Itu </w:t>
                                  </w:r>
                                  <w:r w:rsidR="00270114">
                                    <w:t>V</w:t>
                                  </w:r>
                                  <w:r>
                                    <w:t>PS?</w:t>
                                  </w:r>
                                </w:p>
                                <w:p w14:paraId="74092D52" w14:textId="51E73828" w:rsidR="00D077E9" w:rsidRPr="00E03EAB" w:rsidRDefault="00D077E9" w:rsidP="00E03EAB">
                                  <w:pPr>
                                    <w:pStyle w:val="Heading1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A052B9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5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" filled="f" stroked="f" strokeweight=".5pt">
                      <v:textbox>
                        <w:txbxContent>
                          <w:p w14:paraId="2E62450D" w14:textId="506E1808" w:rsidR="00FD33DB" w:rsidRDefault="005513A3" w:rsidP="00FD33DB">
                            <w:pPr>
                              <w:pStyle w:val="Heading1"/>
                              <w:rPr>
                                <w:rFonts w:eastAsia="Times New Roman"/>
                                <w:color w:val="auto"/>
                                <w:sz w:val="48"/>
                                <w:szCs w:val="48"/>
                              </w:rPr>
                            </w:pPr>
                            <w:r>
                              <w:t xml:space="preserve">Apa Itu </w:t>
                            </w:r>
                            <w:r w:rsidR="00270114">
                              <w:t>V</w:t>
                            </w:r>
                            <w:r>
                              <w:t>PS?</w:t>
                            </w:r>
                          </w:p>
                          <w:p w14:paraId="74092D52" w14:textId="51E73828" w:rsidR="00D077E9" w:rsidRPr="00E03EAB" w:rsidRDefault="00D077E9" w:rsidP="00E03EAB">
                            <w:pPr>
                              <w:pStyle w:val="Heading1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A55A229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152F057" wp14:editId="55DAFC5E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21B4300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278FFC7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92318BE" w14:textId="3FD81F3B" w:rsidR="00D077E9" w:rsidRDefault="00D077E9" w:rsidP="00D077E9">
            <w:pPr>
              <w:rPr>
                <w:noProof/>
              </w:rPr>
            </w:pPr>
          </w:p>
        </w:tc>
      </w:tr>
      <w:tr w:rsidR="00D077E9" w14:paraId="21781748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067347A9D01A47F0B54E443CA4B12AA6"/>
              </w:placeholder>
              <w15:appearance w15:val="hidden"/>
            </w:sdtPr>
            <w:sdtContent>
              <w:p w14:paraId="46F92519" w14:textId="51018755" w:rsidR="00D077E9" w:rsidRDefault="00D077E9" w:rsidP="00D077E9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270114">
                  <w:rPr>
                    <w:rStyle w:val="SubtitleChar"/>
                    <w:b w:val="0"/>
                    <w:noProof/>
                  </w:rPr>
                  <w:t>April 29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  <w:r w:rsidR="00E03EAB">
                  <w:rPr>
                    <w:rStyle w:val="SubtitleChar"/>
                    <w:b w:val="0"/>
                  </w:rPr>
                  <w:t xml:space="preserve"> </w:t>
                </w:r>
                <w:r w:rsidR="00E03EAB">
                  <w:rPr>
                    <w:rStyle w:val="SubtitleChar"/>
                  </w:rPr>
                  <w:t>,2026</w:t>
                </w:r>
              </w:p>
            </w:sdtContent>
          </w:sdt>
          <w:p w14:paraId="5F110593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4D1075EB" wp14:editId="0B889510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3D11DC9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B0FBBE9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15A89584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7F7CA172" w14:textId="3CB66E4D" w:rsidR="00D077E9" w:rsidRDefault="00000000" w:rsidP="00D077E9">
            <w:sdt>
              <w:sdtPr>
                <w:id w:val="-1740469667"/>
                <w:placeholder>
                  <w:docPart w:val="1ACFBA7BEBB74FCEA6F44C32657E9EBA"/>
                </w:placeholder>
                <w15:appearance w15:val="hidden"/>
              </w:sdtPr>
              <w:sdtContent>
                <w:r w:rsidR="00E03EAB">
                  <w:t>DOOPTECH</w:t>
                </w:r>
              </w:sdtContent>
            </w:sdt>
          </w:p>
          <w:p w14:paraId="6B4A90F7" w14:textId="5E5A595B" w:rsidR="00D077E9" w:rsidRDefault="00D077E9" w:rsidP="00D077E9">
            <w:r w:rsidRPr="00B231E5">
              <w:t>Authored by:</w:t>
            </w:r>
            <w:r>
              <w:t xml:space="preserve"> </w:t>
            </w:r>
            <w:sdt>
              <w:sdtPr>
                <w:alias w:val="Your Name"/>
                <w:tag w:val="Your Name"/>
                <w:id w:val="-180584491"/>
                <w:placeholder>
                  <w:docPart w:val="E631054DE12A4DAB81B2350D1C6F7004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E03EAB">
                  <w:t>Syahid Hussein</w:t>
                </w:r>
              </w:sdtContent>
            </w:sdt>
          </w:p>
          <w:p w14:paraId="26A84BFE" w14:textId="77777777"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14:paraId="3A87000E" w14:textId="5AF516E0" w:rsidR="00E160C1" w:rsidRDefault="00622C13" w:rsidP="00E160C1">
      <w:pPr>
        <w:pStyle w:val="Heading1"/>
      </w:pPr>
      <w:r w:rsidRPr="00E03EAB">
        <w:rPr>
          <w:noProof/>
          <w:color w:val="101914" w:themeColor="accent5" w:themeShade="1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9E82E5C" wp14:editId="4804EFDE">
                <wp:simplePos x="0" y="0"/>
                <wp:positionH relativeFrom="column">
                  <wp:posOffset>-742153</wp:posOffset>
                </wp:positionH>
                <wp:positionV relativeFrom="page">
                  <wp:posOffset>6666614</wp:posOffset>
                </wp:positionV>
                <wp:extent cx="7910624" cy="3615070"/>
                <wp:effectExtent l="0" t="0" r="0" b="4445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0624" cy="361507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2E43E" id="Rectangle 2" o:spid="_x0000_s1026" alt="colored rectangle" style="position:absolute;margin-left:-58.45pt;margin-top:524.95pt;width:622.9pt;height:284.6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" fillcolor="#278079 [2409]" stroked="f" strokeweight="2pt">
                <w10:wrap anchory="page"/>
              </v:rect>
            </w:pict>
          </mc:Fallback>
        </mc:AlternateContent>
      </w:r>
      <w:r w:rsidR="00640E62">
        <w:rPr>
          <w:noProof/>
        </w:rPr>
        <w:drawing>
          <wp:anchor distT="0" distB="0" distL="114300" distR="114300" simplePos="0" relativeHeight="251661312" behindDoc="0" locked="0" layoutInCell="1" allowOverlap="1" wp14:anchorId="6AE8C08D" wp14:editId="2A4FFF1A">
            <wp:simplePos x="0" y="0"/>
            <wp:positionH relativeFrom="column">
              <wp:posOffset>5403097</wp:posOffset>
            </wp:positionH>
            <wp:positionV relativeFrom="paragraph">
              <wp:posOffset>7395845</wp:posOffset>
            </wp:positionV>
            <wp:extent cx="1191135" cy="797442"/>
            <wp:effectExtent l="0" t="0" r="0" b="3175"/>
            <wp:wrapThrough wrapText="bothSides">
              <wp:wrapPolygon edited="0">
                <wp:start x="7949" y="516"/>
                <wp:lineTo x="346" y="9810"/>
                <wp:lineTo x="0" y="14457"/>
                <wp:lineTo x="4493" y="18072"/>
                <wp:lineTo x="9677" y="18072"/>
                <wp:lineTo x="9677" y="21170"/>
                <wp:lineTo x="11405" y="21170"/>
                <wp:lineTo x="11750" y="20653"/>
                <wp:lineTo x="13478" y="18588"/>
                <wp:lineTo x="13478" y="18072"/>
                <wp:lineTo x="21082" y="14974"/>
                <wp:lineTo x="21082" y="4131"/>
                <wp:lineTo x="17971" y="516"/>
                <wp:lineTo x="7949" y="516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135" cy="79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EAB" w:rsidRPr="00D967AC">
        <w:rPr>
          <w:noProof/>
        </w:rPr>
        <w:t xml:space="preserve"> </w:t>
      </w:r>
      <w:r w:rsidR="00D077E9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C0CE771" wp14:editId="486EB146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6721B" id="Rectangle 3" o:spid="_x0000_s1026" alt="white rectangle for text on cover" style="position:absolute;margin-left:-16.15pt;margin-top:70.9pt;width:310.15pt;height:651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" fillcolor="white [3212]" stroked="f" strokeweight="2pt">
                <w10:wrap anchory="page"/>
              </v:rect>
            </w:pict>
          </mc:Fallback>
        </mc:AlternateContent>
      </w:r>
      <w:r w:rsidR="00D077E9">
        <w:br w:type="page"/>
      </w:r>
    </w:p>
    <w:p w14:paraId="0A78D26F" w14:textId="06831DCA" w:rsid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Cs w:val="28"/>
        </w:rPr>
      </w:pPr>
      <w:r w:rsidRPr="00E160C1">
        <w:rPr>
          <w:rFonts w:ascii="Times New Roman" w:eastAsia="Times New Roman" w:hAnsi="Times New Roman" w:cs="Times New Roman"/>
          <w:bCs/>
          <w:color w:val="auto"/>
          <w:szCs w:val="28"/>
        </w:rPr>
        <w:lastRenderedPageBreak/>
        <w:t>Apa itu VPS?</w:t>
      </w:r>
    </w:p>
    <w:p w14:paraId="779E00C1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Cs w:val="28"/>
        </w:rPr>
      </w:pPr>
    </w:p>
    <w:p w14:paraId="582DAC89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VPS (Virtual Private Server)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adalah sebuah server virtual yang berjalan di dalam satu server fisik, tetapi memiliki sistem dan sumber daya sendiri seperti CPU, RAM, dan storage.</w:t>
      </w:r>
    </w:p>
    <w:p w14:paraId="6B40F728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👉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Singkatnya: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  <w:t>VPS itu seperti “komputer pribadi” yang bisa kamu akses lewat internet dan selalu menyala 24 jam.</w:t>
      </w:r>
    </w:p>
    <w:p w14:paraId="3656AF3F" w14:textId="77777777" w:rsidR="00E160C1" w:rsidRPr="00E160C1" w:rsidRDefault="00000000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3A896F0E">
          <v:rect id="_x0000_i1025" style="width:0;height:1.5pt" o:hralign="center" o:hrstd="t" o:hr="t" fillcolor="#a0a0a0" stroked="f"/>
        </w:pict>
      </w:r>
    </w:p>
    <w:p w14:paraId="368DC526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🏠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Analogi Sederhana</w:t>
      </w:r>
    </w:p>
    <w:p w14:paraId="77D124A8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Bayangkan kamu menyewa tempat tinggal.</w:t>
      </w:r>
    </w:p>
    <w:p w14:paraId="2D7849C7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1. Shared Hosting = Kos-kosan</w:t>
      </w:r>
    </w:p>
    <w:p w14:paraId="7AB31DCC" w14:textId="77777777" w:rsidR="00E160C1" w:rsidRPr="00E160C1" w:rsidRDefault="00E160C1" w:rsidP="00E160C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Kamu berbagi satu rumah dengan banyak orang </w:t>
      </w:r>
    </w:p>
    <w:p w14:paraId="448B1864" w14:textId="77777777" w:rsidR="00E160C1" w:rsidRPr="00E160C1" w:rsidRDefault="00E160C1" w:rsidP="00E160C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Semua pakai fasilitas yang sama (dapur, kamar mandi) </w:t>
      </w:r>
    </w:p>
    <w:p w14:paraId="273382C8" w14:textId="77777777" w:rsidR="00E160C1" w:rsidRPr="00E160C1" w:rsidRDefault="00E160C1" w:rsidP="00E160C1">
      <w:pPr>
        <w:numPr>
          <w:ilvl w:val="0"/>
          <w:numId w:val="53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Kalau satu orang ribut → semua terganggu </w:t>
      </w:r>
    </w:p>
    <w:p w14:paraId="7E2CECF2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2. VPS = Apartemen</w:t>
      </w:r>
    </w:p>
    <w:p w14:paraId="1C8B0C42" w14:textId="77777777" w:rsidR="00E160C1" w:rsidRPr="00E160C1" w:rsidRDefault="00E160C1" w:rsidP="00E160C1">
      <w:pPr>
        <w:numPr>
          <w:ilvl w:val="0"/>
          <w:numId w:val="54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Masih satu gedung (server fisik) </w:t>
      </w:r>
    </w:p>
    <w:p w14:paraId="1D61FBB2" w14:textId="77777777" w:rsidR="00E160C1" w:rsidRPr="00E160C1" w:rsidRDefault="00E160C1" w:rsidP="00E160C1">
      <w:pPr>
        <w:numPr>
          <w:ilvl w:val="0"/>
          <w:numId w:val="54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Tapi kamu punya unit sendiri </w:t>
      </w:r>
    </w:p>
    <w:p w14:paraId="5301AC96" w14:textId="77777777" w:rsidR="00E160C1" w:rsidRPr="00E160C1" w:rsidRDefault="00E160C1" w:rsidP="00E160C1">
      <w:pPr>
        <w:numPr>
          <w:ilvl w:val="0"/>
          <w:numId w:val="54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Bebas atur isi kamar (install aplikasi, setting sistem) </w:t>
      </w:r>
    </w:p>
    <w:p w14:paraId="0246D6EE" w14:textId="77777777" w:rsidR="00E160C1" w:rsidRPr="00E160C1" w:rsidRDefault="00E160C1" w:rsidP="00E160C1">
      <w:pPr>
        <w:numPr>
          <w:ilvl w:val="0"/>
          <w:numId w:val="54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Tetangga tidak terlalu mengganggu </w:t>
      </w:r>
    </w:p>
    <w:p w14:paraId="72B0132B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3. Dedicated Server = Rumah pribadi</w:t>
      </w:r>
    </w:p>
    <w:p w14:paraId="67DC46FE" w14:textId="77777777" w:rsidR="00E160C1" w:rsidRPr="00E160C1" w:rsidRDefault="00E160C1" w:rsidP="00E160C1">
      <w:pPr>
        <w:numPr>
          <w:ilvl w:val="0"/>
          <w:numId w:val="55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Satu rumah untuk kamu sendiri </w:t>
      </w:r>
    </w:p>
    <w:p w14:paraId="089C5E1C" w14:textId="77777777" w:rsidR="00E160C1" w:rsidRDefault="00E160C1" w:rsidP="00E160C1">
      <w:pPr>
        <w:numPr>
          <w:ilvl w:val="0"/>
          <w:numId w:val="55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Semua resource milikmu </w:t>
      </w:r>
    </w:p>
    <w:p w14:paraId="6B87F393" w14:textId="77777777" w:rsidR="00CF59EB" w:rsidRDefault="00CF59EB" w:rsidP="00CF59EB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</w:p>
    <w:p w14:paraId="48D8ECE4" w14:textId="51650E63" w:rsidR="005E476B" w:rsidRPr="005E476B" w:rsidRDefault="005E476B" w:rsidP="005E476B">
      <w:pPr>
        <w:spacing w:line="240" w:lineRule="auto"/>
        <w:jc w:val="center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5E476B">
        <w:rPr>
          <w:rFonts w:ascii="Times New Roman" w:eastAsia="Times New Roman" w:hAnsi="Times New Roman" w:cs="Times New Roman"/>
          <w:b w:val="0"/>
          <w:noProof/>
          <w:color w:val="auto"/>
          <w:sz w:val="24"/>
          <w:szCs w:val="24"/>
        </w:rPr>
        <w:lastRenderedPageBreak/>
        <w:drawing>
          <wp:inline distT="0" distB="0" distL="0" distR="0" wp14:anchorId="40925523" wp14:editId="303C3994">
            <wp:extent cx="6263640" cy="4676927"/>
            <wp:effectExtent l="0" t="0" r="3810" b="9525"/>
            <wp:docPr id="15607843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4676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FFA5E" w14:textId="4ECA153F" w:rsidR="00CF59EB" w:rsidRDefault="00CF59EB" w:rsidP="00CF59EB">
      <w:pPr>
        <w:spacing w:line="240" w:lineRule="auto"/>
        <w:jc w:val="center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</w:p>
    <w:p w14:paraId="238C6066" w14:textId="77777777" w:rsidR="00CF59EB" w:rsidRPr="00E160C1" w:rsidRDefault="00CF59EB" w:rsidP="00CF59EB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</w:p>
    <w:p w14:paraId="71D317DC" w14:textId="77777777" w:rsidR="00E160C1" w:rsidRPr="00E160C1" w:rsidRDefault="00000000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45764626">
          <v:rect id="_x0000_i1026" style="width:0;height:1.5pt" o:hralign="center" o:hrstd="t" o:hr="t" fillcolor="#a0a0a0" stroked="f"/>
        </w:pict>
      </w:r>
    </w:p>
    <w:p w14:paraId="4A473BE5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⚙️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Cara Kerja VPS</w:t>
      </w:r>
    </w:p>
    <w:p w14:paraId="29D1AC77" w14:textId="77777777" w:rsidR="00E160C1" w:rsidRPr="00E160C1" w:rsidRDefault="00E160C1" w:rsidP="00E160C1">
      <w:pPr>
        <w:numPr>
          <w:ilvl w:val="0"/>
          <w:numId w:val="5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Ada 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server fisik besar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</w:t>
      </w:r>
    </w:p>
    <w:p w14:paraId="6BD216C3" w14:textId="77777777" w:rsidR="00E160C1" w:rsidRPr="00E160C1" w:rsidRDefault="00E160C1" w:rsidP="00E160C1">
      <w:pPr>
        <w:numPr>
          <w:ilvl w:val="0"/>
          <w:numId w:val="5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Server tersebut dibagi menggunakan teknologi virtualisasi </w:t>
      </w:r>
    </w:p>
    <w:p w14:paraId="75C02641" w14:textId="77777777" w:rsidR="00E160C1" w:rsidRPr="00E160C1" w:rsidRDefault="00E160C1" w:rsidP="00E160C1">
      <w:pPr>
        <w:numPr>
          <w:ilvl w:val="0"/>
          <w:numId w:val="5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Dibuat beberapa “server virtual” </w:t>
      </w:r>
    </w:p>
    <w:p w14:paraId="67888FB6" w14:textId="77777777" w:rsidR="00E160C1" w:rsidRPr="00E160C1" w:rsidRDefault="00E160C1" w:rsidP="00E160C1">
      <w:pPr>
        <w:numPr>
          <w:ilvl w:val="0"/>
          <w:numId w:val="5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Setiap VPS punya: </w:t>
      </w:r>
    </w:p>
    <w:p w14:paraId="7CFE1BF2" w14:textId="77777777" w:rsidR="00E160C1" w:rsidRPr="00E160C1" w:rsidRDefault="00E160C1" w:rsidP="00E160C1">
      <w:pPr>
        <w:numPr>
          <w:ilvl w:val="1"/>
          <w:numId w:val="5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OS sendiri (Linux/Windows) </w:t>
      </w:r>
    </w:p>
    <w:p w14:paraId="3B830328" w14:textId="77777777" w:rsidR="00E160C1" w:rsidRPr="00E160C1" w:rsidRDefault="00E160C1" w:rsidP="00E160C1">
      <w:pPr>
        <w:numPr>
          <w:ilvl w:val="1"/>
          <w:numId w:val="5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Resource sendiri (RAM, CPU, storage) </w:t>
      </w:r>
    </w:p>
    <w:p w14:paraId="2C1CF345" w14:textId="77777777" w:rsidR="00E160C1" w:rsidRPr="00E160C1" w:rsidRDefault="00E160C1" w:rsidP="00E160C1">
      <w:pPr>
        <w:numPr>
          <w:ilvl w:val="1"/>
          <w:numId w:val="5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Akses root (admin penuh) </w:t>
      </w:r>
    </w:p>
    <w:p w14:paraId="6DAD5A75" w14:textId="77777777" w:rsidR="00E160C1" w:rsidRPr="00E160C1" w:rsidRDefault="00000000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656E0661">
          <v:rect id="_x0000_i1027" style="width:0;height:1.5pt" o:hralign="center" o:hrstd="t" o:hr="t" fillcolor="#a0a0a0" stroked="f"/>
        </w:pict>
      </w:r>
    </w:p>
    <w:p w14:paraId="2E7423C8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🔧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Komponen Penting VPS</w:t>
      </w:r>
    </w:p>
    <w:p w14:paraId="388D6B13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1. CPU (Processor)</w:t>
      </w:r>
    </w:p>
    <w:p w14:paraId="24519351" w14:textId="77777777" w:rsidR="00E160C1" w:rsidRPr="00E160C1" w:rsidRDefault="00E160C1" w:rsidP="00E160C1">
      <w:pPr>
        <w:numPr>
          <w:ilvl w:val="0"/>
          <w:numId w:val="57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Otak dari server </w:t>
      </w:r>
    </w:p>
    <w:p w14:paraId="688D54FA" w14:textId="77777777" w:rsidR="00E160C1" w:rsidRPr="00E160C1" w:rsidRDefault="00E160C1" w:rsidP="00E160C1">
      <w:pPr>
        <w:numPr>
          <w:ilvl w:val="0"/>
          <w:numId w:val="57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Menjalankan proses </w:t>
      </w:r>
    </w:p>
    <w:p w14:paraId="1101F0C3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2. RAM</w:t>
      </w:r>
    </w:p>
    <w:p w14:paraId="127E1893" w14:textId="77777777" w:rsidR="00E160C1" w:rsidRPr="00E160C1" w:rsidRDefault="00E160C1" w:rsidP="00E160C1">
      <w:pPr>
        <w:numPr>
          <w:ilvl w:val="0"/>
          <w:numId w:val="58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Untuk menjalankan aplikasi sementara </w:t>
      </w:r>
    </w:p>
    <w:p w14:paraId="0A816791" w14:textId="77777777" w:rsidR="00E160C1" w:rsidRPr="00E160C1" w:rsidRDefault="00E160C1" w:rsidP="00E160C1">
      <w:pPr>
        <w:numPr>
          <w:ilvl w:val="0"/>
          <w:numId w:val="58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Semakin besar RAM → semakin kuat </w:t>
      </w:r>
    </w:p>
    <w:p w14:paraId="216EE6F1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3. Storage</w:t>
      </w:r>
    </w:p>
    <w:p w14:paraId="369E670B" w14:textId="77777777" w:rsidR="00E160C1" w:rsidRPr="00E160C1" w:rsidRDefault="00E160C1" w:rsidP="00E160C1">
      <w:pPr>
        <w:numPr>
          <w:ilvl w:val="0"/>
          <w:numId w:val="59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Tempat menyimpan data </w:t>
      </w:r>
    </w:p>
    <w:p w14:paraId="75E3F360" w14:textId="77777777" w:rsidR="00E160C1" w:rsidRPr="00E160C1" w:rsidRDefault="00E160C1" w:rsidP="00E160C1">
      <w:pPr>
        <w:numPr>
          <w:ilvl w:val="0"/>
          <w:numId w:val="59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lastRenderedPageBreak/>
        <w:t xml:space="preserve">Biasanya SSD/NVMe </w:t>
      </w:r>
    </w:p>
    <w:p w14:paraId="44FC96AC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4. Bandwidth</w:t>
      </w:r>
    </w:p>
    <w:p w14:paraId="292D146F" w14:textId="77777777" w:rsidR="00E160C1" w:rsidRPr="00E160C1" w:rsidRDefault="00E160C1" w:rsidP="00E160C1">
      <w:pPr>
        <w:numPr>
          <w:ilvl w:val="0"/>
          <w:numId w:val="60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Kapasitas transfer data internet </w:t>
      </w:r>
    </w:p>
    <w:p w14:paraId="4175B8E5" w14:textId="77777777" w:rsidR="00E160C1" w:rsidRPr="00E160C1" w:rsidRDefault="00000000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48F7AAA1">
          <v:rect id="_x0000_i1028" style="width:0;height:1.5pt" o:hralign="center" o:hrstd="t" o:hr="t" fillcolor="#a0a0a0" stroked="f"/>
        </w:pict>
      </w:r>
    </w:p>
    <w:p w14:paraId="5C430979" w14:textId="77777777" w:rsid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💻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Fungsi VPS</w:t>
      </w:r>
    </w:p>
    <w:p w14:paraId="63E3C41F" w14:textId="77777777" w:rsidR="00CF59EB" w:rsidRPr="00E160C1" w:rsidRDefault="00CF59EB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12CF5076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VPS bisa digunakan untuk banyak hal:</w:t>
      </w:r>
    </w:p>
    <w:p w14:paraId="364E68C1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🌐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1. Hosting Website</w:t>
      </w:r>
    </w:p>
    <w:p w14:paraId="79157C31" w14:textId="77777777" w:rsidR="00E160C1" w:rsidRPr="00E160C1" w:rsidRDefault="00E160C1" w:rsidP="00E160C1">
      <w:pPr>
        <w:numPr>
          <w:ilvl w:val="0"/>
          <w:numId w:val="61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Website besar atau traffic tinggi </w:t>
      </w:r>
    </w:p>
    <w:p w14:paraId="484A59F6" w14:textId="77777777" w:rsidR="00E160C1" w:rsidRPr="00E160C1" w:rsidRDefault="00E160C1" w:rsidP="00E160C1">
      <w:pPr>
        <w:numPr>
          <w:ilvl w:val="0"/>
          <w:numId w:val="61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Lebih stabil dibanding shared hosting </w:t>
      </w:r>
    </w:p>
    <w:p w14:paraId="676A1D70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🤖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2. Bot / Automation</w:t>
      </w:r>
    </w:p>
    <w:p w14:paraId="6CF8412E" w14:textId="77777777" w:rsidR="00E160C1" w:rsidRPr="00E160C1" w:rsidRDefault="00E160C1" w:rsidP="00E160C1">
      <w:pPr>
        <w:numPr>
          <w:ilvl w:val="0"/>
          <w:numId w:val="62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Bot Telegram, WhatsApp, trading, dll </w:t>
      </w:r>
    </w:p>
    <w:p w14:paraId="0AE96658" w14:textId="77777777" w:rsidR="00E160C1" w:rsidRPr="00E160C1" w:rsidRDefault="00E160C1" w:rsidP="00E160C1">
      <w:pPr>
        <w:numPr>
          <w:ilvl w:val="0"/>
          <w:numId w:val="62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Karena VPS nyala 24 jam </w:t>
      </w:r>
    </w:p>
    <w:p w14:paraId="3707EF59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🎮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3. Game Server</w:t>
      </w:r>
    </w:p>
    <w:p w14:paraId="4675F7B5" w14:textId="77777777" w:rsidR="00E160C1" w:rsidRPr="00E160C1" w:rsidRDefault="00E160C1" w:rsidP="00E160C1">
      <w:pPr>
        <w:numPr>
          <w:ilvl w:val="0"/>
          <w:numId w:val="63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Minecraft, CS, dll </w:t>
      </w:r>
    </w:p>
    <w:p w14:paraId="36ACB472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☁️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4. Cloud Storage pribadi</w:t>
      </w:r>
    </w:p>
    <w:p w14:paraId="1A933D27" w14:textId="77777777" w:rsidR="00E160C1" w:rsidRPr="00E160C1" w:rsidRDefault="00E160C1" w:rsidP="00E160C1">
      <w:pPr>
        <w:numPr>
          <w:ilvl w:val="0"/>
          <w:numId w:val="64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Simpan file sendiri seperti Google Drive </w:t>
      </w:r>
    </w:p>
    <w:p w14:paraId="1D9DBC70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🔐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5. VPN Server</w:t>
      </w:r>
    </w:p>
    <w:p w14:paraId="4752E22A" w14:textId="77777777" w:rsidR="00E160C1" w:rsidRPr="00E160C1" w:rsidRDefault="00E160C1" w:rsidP="00E160C1">
      <w:pPr>
        <w:numPr>
          <w:ilvl w:val="0"/>
          <w:numId w:val="65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Akses internet lebih aman </w:t>
      </w:r>
    </w:p>
    <w:p w14:paraId="51BB380E" w14:textId="77777777" w:rsidR="00E160C1" w:rsidRPr="00E160C1" w:rsidRDefault="00000000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6059B1D6">
          <v:rect id="_x0000_i1029" style="width:0;height:1.5pt" o:hralign="center" o:hrstd="t" o:hr="t" fillcolor="#a0a0a0" stroked="f"/>
        </w:pict>
      </w:r>
    </w:p>
    <w:p w14:paraId="16623FEA" w14:textId="77777777" w:rsid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🧑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‍</w:t>
      </w: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💻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Kelebihan VPS</w:t>
      </w:r>
    </w:p>
    <w:p w14:paraId="5E2FF730" w14:textId="77777777" w:rsidR="00CF59EB" w:rsidRPr="00E160C1" w:rsidRDefault="00CF59EB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</w:p>
    <w:p w14:paraId="523AAAC8" w14:textId="77777777" w:rsid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✅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Lebih cepat dari shared hosting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✅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Akses penuh (root)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✅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Bisa install apa saja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✅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Lebih stabil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✅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Bisa dikustomisasi</w:t>
      </w:r>
    </w:p>
    <w:p w14:paraId="14C85825" w14:textId="77777777" w:rsidR="00CF59EB" w:rsidRPr="00E160C1" w:rsidRDefault="00CF59EB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</w:p>
    <w:p w14:paraId="2FB68C08" w14:textId="77777777" w:rsidR="00E160C1" w:rsidRPr="00E160C1" w:rsidRDefault="00000000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6C08464A">
          <v:rect id="_x0000_i1030" style="width:0;height:1.5pt" o:hralign="center" o:hrstd="t" o:hr="t" fillcolor="#a0a0a0" stroked="f"/>
        </w:pict>
      </w:r>
    </w:p>
    <w:p w14:paraId="0926CC6D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⚠️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Kekurangan VPS</w:t>
      </w:r>
    </w:p>
    <w:p w14:paraId="307D29F2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❌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Harus paham server (Linux dasar)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❌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Perlu setup sendiri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❌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Lebih mahal dari shared hosting</w:t>
      </w:r>
    </w:p>
    <w:p w14:paraId="4CBEF32B" w14:textId="77777777" w:rsidR="00E160C1" w:rsidRPr="00E160C1" w:rsidRDefault="00000000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147D8623">
          <v:rect id="_x0000_i1031" style="width:0;height:1.5pt" o:hralign="center" o:hrstd="t" o:hr="t" fillcolor="#a0a0a0" stroked="f"/>
        </w:pict>
      </w:r>
    </w:p>
    <w:p w14:paraId="548392AF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🖥️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Contoh Penggunaan Nyata</w:t>
      </w:r>
    </w:p>
    <w:p w14:paraId="569F2A26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Misalnya kamu punya website toko online:</w:t>
      </w:r>
    </w:p>
    <w:p w14:paraId="3320E732" w14:textId="77777777" w:rsidR="00E160C1" w:rsidRPr="00E160C1" w:rsidRDefault="00E160C1" w:rsidP="00E160C1">
      <w:pPr>
        <w:numPr>
          <w:ilvl w:val="0"/>
          <w:numId w:val="6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Pakai shared hosting → lemot saat banyak pengunjung </w:t>
      </w:r>
    </w:p>
    <w:p w14:paraId="10523884" w14:textId="77777777" w:rsidR="00E160C1" w:rsidRPr="00E160C1" w:rsidRDefault="00E160C1" w:rsidP="00E160C1">
      <w:pPr>
        <w:numPr>
          <w:ilvl w:val="0"/>
          <w:numId w:val="66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Pindah ke VPS → lebih cepat dan stabil </w:t>
      </w:r>
    </w:p>
    <w:p w14:paraId="3D4EE124" w14:textId="77777777" w:rsidR="00E160C1" w:rsidRPr="00E160C1" w:rsidRDefault="00000000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2E8FACEE">
          <v:rect id="_x0000_i1032" style="width:0;height:1.5pt" o:hralign="center" o:hrstd="t" o:hr="t" fillcolor="#a0a0a0" stroked="f"/>
        </w:pict>
      </w:r>
    </w:p>
    <w:p w14:paraId="161FFCF8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🔐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Managed vs Unmanaged VPS</w:t>
      </w:r>
    </w:p>
    <w:p w14:paraId="6438763B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1. Unmanaged VPS</w:t>
      </w:r>
    </w:p>
    <w:p w14:paraId="651CA1DA" w14:textId="77777777" w:rsidR="00E160C1" w:rsidRPr="00E160C1" w:rsidRDefault="00E160C1" w:rsidP="00E160C1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Kamu urus semua sendiri </w:t>
      </w:r>
    </w:p>
    <w:p w14:paraId="167A2208" w14:textId="77777777" w:rsidR="00E160C1" w:rsidRPr="00E160C1" w:rsidRDefault="00E160C1" w:rsidP="00E160C1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Install, security, update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👉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Cocok untuk yang paham teknis </w:t>
      </w:r>
    </w:p>
    <w:p w14:paraId="66784DB8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2. Managed VPS</w:t>
      </w:r>
    </w:p>
    <w:p w14:paraId="304A6A41" w14:textId="77777777" w:rsidR="00E160C1" w:rsidRPr="00E160C1" w:rsidRDefault="00E160C1" w:rsidP="00E160C1">
      <w:pPr>
        <w:numPr>
          <w:ilvl w:val="0"/>
          <w:numId w:val="68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lastRenderedPageBreak/>
        <w:t>Provider bantu urus server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br/>
      </w:r>
      <w:r w:rsidRPr="00E160C1">
        <w:rPr>
          <w:rFonts w:ascii="Segoe UI Emoji" w:eastAsia="Times New Roman" w:hAnsi="Segoe UI Emoji" w:cs="Segoe UI Emoji"/>
          <w:b w:val="0"/>
          <w:color w:val="auto"/>
          <w:sz w:val="24"/>
          <w:szCs w:val="24"/>
        </w:rPr>
        <w:t>👉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Cocok untuk pemula </w:t>
      </w:r>
    </w:p>
    <w:p w14:paraId="31DB145C" w14:textId="77777777" w:rsidR="00E160C1" w:rsidRPr="00E160C1" w:rsidRDefault="00000000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58E9F37C">
          <v:rect id="_x0000_i1033" style="width:0;height:1.5pt" o:hralign="center" o:hrstd="t" o:hr="t" fillcolor="#a0a0a0" stroked="f"/>
        </w:pict>
      </w:r>
    </w:p>
    <w:p w14:paraId="3CA8D19B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🧪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Contoh Analoginya Lagi (Lebih Simple)</w:t>
      </w:r>
    </w:p>
    <w:p w14:paraId="337E0C63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Bayangkan:</w:t>
      </w:r>
    </w:p>
    <w:p w14:paraId="05AE0D15" w14:textId="77777777" w:rsidR="00E160C1" w:rsidRPr="00E160C1" w:rsidRDefault="00E160C1" w:rsidP="00E160C1">
      <w:pPr>
        <w:numPr>
          <w:ilvl w:val="0"/>
          <w:numId w:val="69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HP kamu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= perangkat </w:t>
      </w:r>
    </w:p>
    <w:p w14:paraId="01388D50" w14:textId="77777777" w:rsidR="00E160C1" w:rsidRPr="00E160C1" w:rsidRDefault="00E160C1" w:rsidP="00E160C1">
      <w:pPr>
        <w:numPr>
          <w:ilvl w:val="0"/>
          <w:numId w:val="69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VPS</w:t>
      </w: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= HP lain di internet yang bisa kamu kontrol dari jauh </w:t>
      </w:r>
    </w:p>
    <w:p w14:paraId="7191EFC1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Kamu bisa:</w:t>
      </w:r>
    </w:p>
    <w:p w14:paraId="06A7BA13" w14:textId="77777777" w:rsidR="00E160C1" w:rsidRPr="00E160C1" w:rsidRDefault="00E160C1" w:rsidP="00E160C1">
      <w:pPr>
        <w:numPr>
          <w:ilvl w:val="0"/>
          <w:numId w:val="70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Install aplikasi </w:t>
      </w:r>
    </w:p>
    <w:p w14:paraId="6B9A2CC3" w14:textId="77777777" w:rsidR="00E160C1" w:rsidRPr="00E160C1" w:rsidRDefault="00E160C1" w:rsidP="00E160C1">
      <w:pPr>
        <w:numPr>
          <w:ilvl w:val="0"/>
          <w:numId w:val="70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Jalankan program </w:t>
      </w:r>
    </w:p>
    <w:p w14:paraId="14B42815" w14:textId="77777777" w:rsidR="00E160C1" w:rsidRPr="00E160C1" w:rsidRDefault="00E160C1" w:rsidP="00E160C1">
      <w:pPr>
        <w:numPr>
          <w:ilvl w:val="0"/>
          <w:numId w:val="70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Simpan data </w:t>
      </w:r>
    </w:p>
    <w:p w14:paraId="5E726F31" w14:textId="77777777" w:rsidR="00E160C1" w:rsidRPr="00E160C1" w:rsidRDefault="00000000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pict w14:anchorId="222ED1C3">
          <v:rect id="_x0000_i1034" style="width:0;height:1.5pt" o:hralign="center" o:hrstd="t" o:hr="t" fillcolor="#a0a0a0" stroked="f"/>
        </w:pict>
      </w:r>
    </w:p>
    <w:p w14:paraId="6720822A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🛠️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Tools yang Sering Dipakai di VPS</w:t>
      </w:r>
    </w:p>
    <w:p w14:paraId="652E7D84" w14:textId="77777777" w:rsidR="00E160C1" w:rsidRPr="00E160C1" w:rsidRDefault="00E160C1" w:rsidP="00E160C1">
      <w:pPr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SSH → untuk akses server </w:t>
      </w:r>
    </w:p>
    <w:p w14:paraId="43921F3F" w14:textId="77777777" w:rsidR="00E160C1" w:rsidRPr="00E160C1" w:rsidRDefault="00E160C1" w:rsidP="00E160C1">
      <w:pPr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Linux (Ubuntu, Debian) </w:t>
      </w:r>
    </w:p>
    <w:p w14:paraId="57C59C1C" w14:textId="77777777" w:rsidR="00E160C1" w:rsidRPr="00E160C1" w:rsidRDefault="00E160C1" w:rsidP="00E160C1">
      <w:pPr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Nginx / Apache → web server </w:t>
      </w:r>
    </w:p>
    <w:p w14:paraId="5302D169" w14:textId="77777777" w:rsidR="00E160C1" w:rsidRPr="00E160C1" w:rsidRDefault="00E160C1" w:rsidP="00E160C1">
      <w:pPr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Docker → container </w:t>
      </w:r>
    </w:p>
    <w:p w14:paraId="2E2890EC" w14:textId="77777777" w:rsidR="00E160C1" w:rsidRDefault="00E160C1" w:rsidP="00E160C1">
      <w:pPr>
        <w:numPr>
          <w:ilvl w:val="0"/>
          <w:numId w:val="71"/>
        </w:num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Control Panel (cPanel, CyberPanel) </w:t>
      </w:r>
    </w:p>
    <w:p w14:paraId="7C04CFC0" w14:textId="77777777" w:rsidR="005E476B" w:rsidRDefault="005E476B" w:rsidP="005E476B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</w:p>
    <w:p w14:paraId="2E738919" w14:textId="0B5F7F0F" w:rsidR="005E476B" w:rsidRPr="005E476B" w:rsidRDefault="005E476B" w:rsidP="005E476B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5E476B">
        <w:rPr>
          <w:rFonts w:ascii="Times New Roman" w:eastAsia="Times New Roman" w:hAnsi="Times New Roman" w:cs="Times New Roman"/>
          <w:b w:val="0"/>
          <w:noProof/>
          <w:color w:val="auto"/>
          <w:sz w:val="24"/>
          <w:szCs w:val="24"/>
        </w:rPr>
        <w:drawing>
          <wp:inline distT="0" distB="0" distL="0" distR="0" wp14:anchorId="7E416959" wp14:editId="0694892F">
            <wp:extent cx="6309360" cy="4711065"/>
            <wp:effectExtent l="0" t="0" r="0" b="0"/>
            <wp:docPr id="6256623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71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13603" w14:textId="77777777" w:rsidR="005E476B" w:rsidRPr="00E160C1" w:rsidRDefault="005E476B" w:rsidP="005E476B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</w:p>
    <w:p w14:paraId="654C772A" w14:textId="77777777" w:rsidR="00E160C1" w:rsidRPr="00E160C1" w:rsidRDefault="00000000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lastRenderedPageBreak/>
        <w:pict w14:anchorId="7931E706">
          <v:rect id="_x0000_i1035" style="width:0;height:1.5pt" o:hralign="center" o:hrstd="t" o:hr="t" fillcolor="#a0a0a0" stroked="f"/>
        </w:pict>
      </w:r>
    </w:p>
    <w:p w14:paraId="41846066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E160C1">
        <w:rPr>
          <w:rFonts w:ascii="Segoe UI Emoji" w:eastAsia="Times New Roman" w:hAnsi="Segoe UI Emoji" w:cs="Segoe UI Emoji"/>
          <w:bCs/>
          <w:color w:val="auto"/>
          <w:sz w:val="24"/>
          <w:szCs w:val="24"/>
        </w:rPr>
        <w:t>📌</w:t>
      </w:r>
      <w:r w:rsidRPr="00E160C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Kesimpulan</w:t>
      </w:r>
    </w:p>
    <w:p w14:paraId="0E72F03D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VPS adalah:</w:t>
      </w:r>
    </w:p>
    <w:p w14:paraId="6A771D10" w14:textId="77777777" w:rsidR="00E160C1" w:rsidRPr="00E160C1" w:rsidRDefault="00E160C1" w:rsidP="00E160C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00E160C1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>“Komputer virtual yang berjalan di internet, bisa kamu kontrol penuh, dan cocok untuk menjalankan website, bot, atau aplikasi 24 jam.”</w:t>
      </w:r>
    </w:p>
    <w:p w14:paraId="5427716C" w14:textId="077B8817" w:rsidR="001F33E9" w:rsidRPr="001F33E9" w:rsidRDefault="001F33E9" w:rsidP="001F33E9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</w:p>
    <w:sectPr w:rsidR="001F33E9" w:rsidRPr="001F33E9" w:rsidSect="00DF027C">
      <w:headerReference w:type="default" r:id="rId12"/>
      <w:footerReference w:type="default" r:id="rId13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B64F6" w14:textId="77777777" w:rsidR="009561B0" w:rsidRDefault="009561B0">
      <w:r>
        <w:separator/>
      </w:r>
    </w:p>
    <w:p w14:paraId="345D1AF1" w14:textId="77777777" w:rsidR="009561B0" w:rsidRDefault="009561B0"/>
  </w:endnote>
  <w:endnote w:type="continuationSeparator" w:id="0">
    <w:p w14:paraId="7F765786" w14:textId="77777777" w:rsidR="009561B0" w:rsidRDefault="009561B0">
      <w:r>
        <w:continuationSeparator/>
      </w:r>
    </w:p>
    <w:p w14:paraId="7A08A64A" w14:textId="77777777" w:rsidR="009561B0" w:rsidRDefault="009561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1F506D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F5D3D43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02CBA" w14:textId="77777777" w:rsidR="009561B0" w:rsidRDefault="009561B0">
      <w:r>
        <w:separator/>
      </w:r>
    </w:p>
    <w:p w14:paraId="0230C393" w14:textId="77777777" w:rsidR="009561B0" w:rsidRDefault="009561B0"/>
  </w:footnote>
  <w:footnote w:type="continuationSeparator" w:id="0">
    <w:p w14:paraId="5454AEA7" w14:textId="77777777" w:rsidR="009561B0" w:rsidRDefault="009561B0">
      <w:r>
        <w:continuationSeparator/>
      </w:r>
    </w:p>
    <w:p w14:paraId="4FBD1BFA" w14:textId="77777777" w:rsidR="009561B0" w:rsidRDefault="009561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0645A595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0DE43158" w14:textId="77777777" w:rsidR="00D077E9" w:rsidRDefault="00D077E9">
          <w:pPr>
            <w:pStyle w:val="Header"/>
          </w:pPr>
        </w:p>
      </w:tc>
    </w:tr>
  </w:tbl>
  <w:p w14:paraId="38EE09D7" w14:textId="77777777" w:rsidR="00D077E9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432"/>
    <w:multiLevelType w:val="multilevel"/>
    <w:tmpl w:val="84BC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3B59"/>
    <w:multiLevelType w:val="multilevel"/>
    <w:tmpl w:val="E826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F1162"/>
    <w:multiLevelType w:val="multilevel"/>
    <w:tmpl w:val="213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209C8"/>
    <w:multiLevelType w:val="multilevel"/>
    <w:tmpl w:val="00A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1446A"/>
    <w:multiLevelType w:val="multilevel"/>
    <w:tmpl w:val="BA0C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217E7"/>
    <w:multiLevelType w:val="multilevel"/>
    <w:tmpl w:val="3C421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7A6B66"/>
    <w:multiLevelType w:val="multilevel"/>
    <w:tmpl w:val="DFC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11132"/>
    <w:multiLevelType w:val="multilevel"/>
    <w:tmpl w:val="A44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C65BD"/>
    <w:multiLevelType w:val="multilevel"/>
    <w:tmpl w:val="A57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B1A21"/>
    <w:multiLevelType w:val="multilevel"/>
    <w:tmpl w:val="29C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06DE4"/>
    <w:multiLevelType w:val="multilevel"/>
    <w:tmpl w:val="0A98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027C3"/>
    <w:multiLevelType w:val="multilevel"/>
    <w:tmpl w:val="4A7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B7FBB"/>
    <w:multiLevelType w:val="multilevel"/>
    <w:tmpl w:val="F27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625EA3"/>
    <w:multiLevelType w:val="multilevel"/>
    <w:tmpl w:val="BFB8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7203A"/>
    <w:multiLevelType w:val="multilevel"/>
    <w:tmpl w:val="2EF2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82AC9"/>
    <w:multiLevelType w:val="multilevel"/>
    <w:tmpl w:val="51C8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364069"/>
    <w:multiLevelType w:val="multilevel"/>
    <w:tmpl w:val="66A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D867B2"/>
    <w:multiLevelType w:val="multilevel"/>
    <w:tmpl w:val="E410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D06A1"/>
    <w:multiLevelType w:val="multilevel"/>
    <w:tmpl w:val="1130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CF78BA"/>
    <w:multiLevelType w:val="multilevel"/>
    <w:tmpl w:val="8B24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23614"/>
    <w:multiLevelType w:val="multilevel"/>
    <w:tmpl w:val="C60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A3923"/>
    <w:multiLevelType w:val="multilevel"/>
    <w:tmpl w:val="40A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DA6812"/>
    <w:multiLevelType w:val="multilevel"/>
    <w:tmpl w:val="7F5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45E52"/>
    <w:multiLevelType w:val="multilevel"/>
    <w:tmpl w:val="7896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91342"/>
    <w:multiLevelType w:val="multilevel"/>
    <w:tmpl w:val="EF2A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3427ED"/>
    <w:multiLevelType w:val="multilevel"/>
    <w:tmpl w:val="DEC4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D58EC"/>
    <w:multiLevelType w:val="multilevel"/>
    <w:tmpl w:val="5BE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57092"/>
    <w:multiLevelType w:val="multilevel"/>
    <w:tmpl w:val="B3A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41D7B"/>
    <w:multiLevelType w:val="multilevel"/>
    <w:tmpl w:val="70BA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9094E"/>
    <w:multiLevelType w:val="multilevel"/>
    <w:tmpl w:val="5700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2B2ADE"/>
    <w:multiLevelType w:val="multilevel"/>
    <w:tmpl w:val="607A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23E02"/>
    <w:multiLevelType w:val="multilevel"/>
    <w:tmpl w:val="30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0654D"/>
    <w:multiLevelType w:val="multilevel"/>
    <w:tmpl w:val="24FA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D4EAF"/>
    <w:multiLevelType w:val="multilevel"/>
    <w:tmpl w:val="A1C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6F0DC9"/>
    <w:multiLevelType w:val="multilevel"/>
    <w:tmpl w:val="1C4A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816C3"/>
    <w:multiLevelType w:val="multilevel"/>
    <w:tmpl w:val="C292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D64A9B"/>
    <w:multiLevelType w:val="multilevel"/>
    <w:tmpl w:val="AF00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1B7C0B"/>
    <w:multiLevelType w:val="multilevel"/>
    <w:tmpl w:val="0BD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2558EC"/>
    <w:multiLevelType w:val="multilevel"/>
    <w:tmpl w:val="4D60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95331B"/>
    <w:multiLevelType w:val="multilevel"/>
    <w:tmpl w:val="B0A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0D48AB"/>
    <w:multiLevelType w:val="multilevel"/>
    <w:tmpl w:val="FFA2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7D1032"/>
    <w:multiLevelType w:val="multilevel"/>
    <w:tmpl w:val="DF5A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B3178F"/>
    <w:multiLevelType w:val="multilevel"/>
    <w:tmpl w:val="FBE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C76182"/>
    <w:multiLevelType w:val="multilevel"/>
    <w:tmpl w:val="0CAA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3F1D18"/>
    <w:multiLevelType w:val="multilevel"/>
    <w:tmpl w:val="D202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A910F2"/>
    <w:multiLevelType w:val="multilevel"/>
    <w:tmpl w:val="8E38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1F35A2"/>
    <w:multiLevelType w:val="multilevel"/>
    <w:tmpl w:val="9E08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065DB3"/>
    <w:multiLevelType w:val="multilevel"/>
    <w:tmpl w:val="B672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E67EE7"/>
    <w:multiLevelType w:val="multilevel"/>
    <w:tmpl w:val="574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A27B16"/>
    <w:multiLevelType w:val="multilevel"/>
    <w:tmpl w:val="846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AD197E"/>
    <w:multiLevelType w:val="multilevel"/>
    <w:tmpl w:val="5B9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53494F"/>
    <w:multiLevelType w:val="multilevel"/>
    <w:tmpl w:val="36E6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143598"/>
    <w:multiLevelType w:val="multilevel"/>
    <w:tmpl w:val="75AC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2D6D79"/>
    <w:multiLevelType w:val="multilevel"/>
    <w:tmpl w:val="0244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6135E4"/>
    <w:multiLevelType w:val="multilevel"/>
    <w:tmpl w:val="49B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C86261"/>
    <w:multiLevelType w:val="multilevel"/>
    <w:tmpl w:val="DC5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2A0EC5"/>
    <w:multiLevelType w:val="multilevel"/>
    <w:tmpl w:val="92DA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072786"/>
    <w:multiLevelType w:val="multilevel"/>
    <w:tmpl w:val="CDB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E93F51"/>
    <w:multiLevelType w:val="multilevel"/>
    <w:tmpl w:val="B24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475BAA"/>
    <w:multiLevelType w:val="multilevel"/>
    <w:tmpl w:val="B500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915EBD"/>
    <w:multiLevelType w:val="multilevel"/>
    <w:tmpl w:val="A82A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E85B46"/>
    <w:multiLevelType w:val="multilevel"/>
    <w:tmpl w:val="A5D2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4F196E"/>
    <w:multiLevelType w:val="multilevel"/>
    <w:tmpl w:val="852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E8054B"/>
    <w:multiLevelType w:val="multilevel"/>
    <w:tmpl w:val="70F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315D84"/>
    <w:multiLevelType w:val="multilevel"/>
    <w:tmpl w:val="CBE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8D2382"/>
    <w:multiLevelType w:val="multilevel"/>
    <w:tmpl w:val="BAB4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080623"/>
    <w:multiLevelType w:val="multilevel"/>
    <w:tmpl w:val="44D4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F729E4"/>
    <w:multiLevelType w:val="multilevel"/>
    <w:tmpl w:val="AC0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2B45C0"/>
    <w:multiLevelType w:val="multilevel"/>
    <w:tmpl w:val="1142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133EC6"/>
    <w:multiLevelType w:val="multilevel"/>
    <w:tmpl w:val="C67A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3F6368"/>
    <w:multiLevelType w:val="multilevel"/>
    <w:tmpl w:val="D2C6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058600">
    <w:abstractNumId w:val="61"/>
  </w:num>
  <w:num w:numId="2" w16cid:durableId="1476293382">
    <w:abstractNumId w:val="50"/>
  </w:num>
  <w:num w:numId="3" w16cid:durableId="1112289083">
    <w:abstractNumId w:val="42"/>
  </w:num>
  <w:num w:numId="4" w16cid:durableId="1830049005">
    <w:abstractNumId w:val="62"/>
  </w:num>
  <w:num w:numId="5" w16cid:durableId="1888255404">
    <w:abstractNumId w:val="21"/>
  </w:num>
  <w:num w:numId="6" w16cid:durableId="1184241859">
    <w:abstractNumId w:val="55"/>
  </w:num>
  <w:num w:numId="7" w16cid:durableId="595600739">
    <w:abstractNumId w:val="70"/>
  </w:num>
  <w:num w:numId="8" w16cid:durableId="1324704268">
    <w:abstractNumId w:val="52"/>
  </w:num>
  <w:num w:numId="9" w16cid:durableId="1054429544">
    <w:abstractNumId w:val="59"/>
  </w:num>
  <w:num w:numId="10" w16cid:durableId="1788891538">
    <w:abstractNumId w:val="9"/>
  </w:num>
  <w:num w:numId="11" w16cid:durableId="708408632">
    <w:abstractNumId w:val="7"/>
  </w:num>
  <w:num w:numId="12" w16cid:durableId="1801921077">
    <w:abstractNumId w:val="64"/>
  </w:num>
  <w:num w:numId="13" w16cid:durableId="802113856">
    <w:abstractNumId w:val="47"/>
  </w:num>
  <w:num w:numId="14" w16cid:durableId="312174237">
    <w:abstractNumId w:val="28"/>
  </w:num>
  <w:num w:numId="15" w16cid:durableId="919681116">
    <w:abstractNumId w:val="60"/>
  </w:num>
  <w:num w:numId="16" w16cid:durableId="1577937279">
    <w:abstractNumId w:val="15"/>
  </w:num>
  <w:num w:numId="17" w16cid:durableId="1782064377">
    <w:abstractNumId w:val="12"/>
  </w:num>
  <w:num w:numId="18" w16cid:durableId="62337815">
    <w:abstractNumId w:val="43"/>
  </w:num>
  <w:num w:numId="19" w16cid:durableId="1298410833">
    <w:abstractNumId w:val="67"/>
  </w:num>
  <w:num w:numId="20" w16cid:durableId="1632830502">
    <w:abstractNumId w:val="26"/>
  </w:num>
  <w:num w:numId="21" w16cid:durableId="396393776">
    <w:abstractNumId w:val="44"/>
  </w:num>
  <w:num w:numId="22" w16cid:durableId="1265916388">
    <w:abstractNumId w:val="41"/>
  </w:num>
  <w:num w:numId="23" w16cid:durableId="787312664">
    <w:abstractNumId w:val="2"/>
  </w:num>
  <w:num w:numId="24" w16cid:durableId="281032510">
    <w:abstractNumId w:val="27"/>
  </w:num>
  <w:num w:numId="25" w16cid:durableId="1097406070">
    <w:abstractNumId w:val="69"/>
  </w:num>
  <w:num w:numId="26" w16cid:durableId="797993650">
    <w:abstractNumId w:val="46"/>
  </w:num>
  <w:num w:numId="27" w16cid:durableId="836767124">
    <w:abstractNumId w:val="0"/>
  </w:num>
  <w:num w:numId="28" w16cid:durableId="765148590">
    <w:abstractNumId w:val="16"/>
  </w:num>
  <w:num w:numId="29" w16cid:durableId="1419132526">
    <w:abstractNumId w:val="11"/>
  </w:num>
  <w:num w:numId="30" w16cid:durableId="1695963777">
    <w:abstractNumId w:val="29"/>
  </w:num>
  <w:num w:numId="31" w16cid:durableId="121196819">
    <w:abstractNumId w:val="37"/>
  </w:num>
  <w:num w:numId="32" w16cid:durableId="845748245">
    <w:abstractNumId w:val="3"/>
  </w:num>
  <w:num w:numId="33" w16cid:durableId="712386914">
    <w:abstractNumId w:val="1"/>
  </w:num>
  <w:num w:numId="34" w16cid:durableId="2066248552">
    <w:abstractNumId w:val="53"/>
  </w:num>
  <w:num w:numId="35" w16cid:durableId="301006985">
    <w:abstractNumId w:val="23"/>
  </w:num>
  <w:num w:numId="36" w16cid:durableId="889271170">
    <w:abstractNumId w:val="40"/>
  </w:num>
  <w:num w:numId="37" w16cid:durableId="2080667886">
    <w:abstractNumId w:val="32"/>
  </w:num>
  <w:num w:numId="38" w16cid:durableId="207106912">
    <w:abstractNumId w:val="4"/>
  </w:num>
  <w:num w:numId="39" w16cid:durableId="462381403">
    <w:abstractNumId w:val="22"/>
  </w:num>
  <w:num w:numId="40" w16cid:durableId="55475377">
    <w:abstractNumId w:val="25"/>
  </w:num>
  <w:num w:numId="41" w16cid:durableId="1134714205">
    <w:abstractNumId w:val="66"/>
  </w:num>
  <w:num w:numId="42" w16cid:durableId="795757366">
    <w:abstractNumId w:val="14"/>
  </w:num>
  <w:num w:numId="43" w16cid:durableId="1670132549">
    <w:abstractNumId w:val="8"/>
  </w:num>
  <w:num w:numId="44" w16cid:durableId="52394697">
    <w:abstractNumId w:val="18"/>
  </w:num>
  <w:num w:numId="45" w16cid:durableId="604733176">
    <w:abstractNumId w:val="30"/>
  </w:num>
  <w:num w:numId="46" w16cid:durableId="183790763">
    <w:abstractNumId w:val="38"/>
  </w:num>
  <w:num w:numId="47" w16cid:durableId="1280525477">
    <w:abstractNumId w:val="17"/>
  </w:num>
  <w:num w:numId="48" w16cid:durableId="489832362">
    <w:abstractNumId w:val="36"/>
  </w:num>
  <w:num w:numId="49" w16cid:durableId="712314288">
    <w:abstractNumId w:val="48"/>
  </w:num>
  <w:num w:numId="50" w16cid:durableId="193663922">
    <w:abstractNumId w:val="45"/>
  </w:num>
  <w:num w:numId="51" w16cid:durableId="1542090782">
    <w:abstractNumId w:val="35"/>
  </w:num>
  <w:num w:numId="52" w16cid:durableId="1853716457">
    <w:abstractNumId w:val="10"/>
  </w:num>
  <w:num w:numId="53" w16cid:durableId="886533385">
    <w:abstractNumId w:val="54"/>
  </w:num>
  <w:num w:numId="54" w16cid:durableId="1929339694">
    <w:abstractNumId w:val="51"/>
  </w:num>
  <w:num w:numId="55" w16cid:durableId="979579766">
    <w:abstractNumId w:val="24"/>
  </w:num>
  <w:num w:numId="56" w16cid:durableId="295765613">
    <w:abstractNumId w:val="5"/>
  </w:num>
  <w:num w:numId="57" w16cid:durableId="1524050341">
    <w:abstractNumId w:val="33"/>
  </w:num>
  <w:num w:numId="58" w16cid:durableId="1879665092">
    <w:abstractNumId w:val="49"/>
  </w:num>
  <w:num w:numId="59" w16cid:durableId="2037658242">
    <w:abstractNumId w:val="58"/>
  </w:num>
  <w:num w:numId="60" w16cid:durableId="714281023">
    <w:abstractNumId w:val="57"/>
  </w:num>
  <w:num w:numId="61" w16cid:durableId="1618485614">
    <w:abstractNumId w:val="68"/>
  </w:num>
  <w:num w:numId="62" w16cid:durableId="46032248">
    <w:abstractNumId w:val="31"/>
  </w:num>
  <w:num w:numId="63" w16cid:durableId="1010908658">
    <w:abstractNumId w:val="6"/>
  </w:num>
  <w:num w:numId="64" w16cid:durableId="1878086402">
    <w:abstractNumId w:val="20"/>
  </w:num>
  <w:num w:numId="65" w16cid:durableId="1406032389">
    <w:abstractNumId w:val="39"/>
  </w:num>
  <w:num w:numId="66" w16cid:durableId="252205559">
    <w:abstractNumId w:val="34"/>
  </w:num>
  <w:num w:numId="67" w16cid:durableId="1492407795">
    <w:abstractNumId w:val="19"/>
  </w:num>
  <w:num w:numId="68" w16cid:durableId="1479565671">
    <w:abstractNumId w:val="13"/>
  </w:num>
  <w:num w:numId="69" w16cid:durableId="450562147">
    <w:abstractNumId w:val="65"/>
  </w:num>
  <w:num w:numId="70" w16cid:durableId="1824929797">
    <w:abstractNumId w:val="56"/>
  </w:num>
  <w:num w:numId="71" w16cid:durableId="1550872602">
    <w:abstractNumId w:val="6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AB"/>
    <w:rsid w:val="0002482E"/>
    <w:rsid w:val="00050324"/>
    <w:rsid w:val="000A0150"/>
    <w:rsid w:val="000D7B68"/>
    <w:rsid w:val="000E63C9"/>
    <w:rsid w:val="0012238B"/>
    <w:rsid w:val="00130E9D"/>
    <w:rsid w:val="00134F7B"/>
    <w:rsid w:val="0014160D"/>
    <w:rsid w:val="00150A6D"/>
    <w:rsid w:val="00185B35"/>
    <w:rsid w:val="001D6793"/>
    <w:rsid w:val="001F2BC8"/>
    <w:rsid w:val="001F33E9"/>
    <w:rsid w:val="001F5F6B"/>
    <w:rsid w:val="00243EBC"/>
    <w:rsid w:val="00246A35"/>
    <w:rsid w:val="00270114"/>
    <w:rsid w:val="00284348"/>
    <w:rsid w:val="002A2B8E"/>
    <w:rsid w:val="002F08F2"/>
    <w:rsid w:val="002F51F5"/>
    <w:rsid w:val="00312137"/>
    <w:rsid w:val="00323BAB"/>
    <w:rsid w:val="00330359"/>
    <w:rsid w:val="0033762F"/>
    <w:rsid w:val="00366C7E"/>
    <w:rsid w:val="00384EA3"/>
    <w:rsid w:val="003A246C"/>
    <w:rsid w:val="003A39A1"/>
    <w:rsid w:val="003C2191"/>
    <w:rsid w:val="003D3863"/>
    <w:rsid w:val="003D4898"/>
    <w:rsid w:val="003E0A6A"/>
    <w:rsid w:val="004110DE"/>
    <w:rsid w:val="0044085A"/>
    <w:rsid w:val="00477D3C"/>
    <w:rsid w:val="004B21A5"/>
    <w:rsid w:val="005037F0"/>
    <w:rsid w:val="005121B4"/>
    <w:rsid w:val="00516A86"/>
    <w:rsid w:val="005275F6"/>
    <w:rsid w:val="005513A3"/>
    <w:rsid w:val="00572102"/>
    <w:rsid w:val="00572DAF"/>
    <w:rsid w:val="005E476B"/>
    <w:rsid w:val="005F1BB0"/>
    <w:rsid w:val="00622C13"/>
    <w:rsid w:val="00640E62"/>
    <w:rsid w:val="00656C4D"/>
    <w:rsid w:val="006C0E04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179D"/>
    <w:rsid w:val="008B1FEE"/>
    <w:rsid w:val="008D4F2A"/>
    <w:rsid w:val="008E20F0"/>
    <w:rsid w:val="00903C32"/>
    <w:rsid w:val="00916B16"/>
    <w:rsid w:val="009173B9"/>
    <w:rsid w:val="0093335D"/>
    <w:rsid w:val="0093613E"/>
    <w:rsid w:val="00943026"/>
    <w:rsid w:val="009561B0"/>
    <w:rsid w:val="00966B81"/>
    <w:rsid w:val="009A62D3"/>
    <w:rsid w:val="009C45A1"/>
    <w:rsid w:val="009C7720"/>
    <w:rsid w:val="009F6591"/>
    <w:rsid w:val="00A105F0"/>
    <w:rsid w:val="00A23AFA"/>
    <w:rsid w:val="00A31B3E"/>
    <w:rsid w:val="00A532F3"/>
    <w:rsid w:val="00A8489E"/>
    <w:rsid w:val="00AC29F3"/>
    <w:rsid w:val="00B231E5"/>
    <w:rsid w:val="00B87BDB"/>
    <w:rsid w:val="00BB027A"/>
    <w:rsid w:val="00BE525E"/>
    <w:rsid w:val="00C02B87"/>
    <w:rsid w:val="00C4086D"/>
    <w:rsid w:val="00C85C19"/>
    <w:rsid w:val="00CA1896"/>
    <w:rsid w:val="00CB5B28"/>
    <w:rsid w:val="00CF5371"/>
    <w:rsid w:val="00CF59EB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B7E65"/>
    <w:rsid w:val="00DD152F"/>
    <w:rsid w:val="00DE213F"/>
    <w:rsid w:val="00DF027C"/>
    <w:rsid w:val="00E00437"/>
    <w:rsid w:val="00E00A32"/>
    <w:rsid w:val="00E03EAB"/>
    <w:rsid w:val="00E160C1"/>
    <w:rsid w:val="00E22ACD"/>
    <w:rsid w:val="00E620B0"/>
    <w:rsid w:val="00E81196"/>
    <w:rsid w:val="00E81B40"/>
    <w:rsid w:val="00EF555B"/>
    <w:rsid w:val="00F027BB"/>
    <w:rsid w:val="00F11DCF"/>
    <w:rsid w:val="00F162EA"/>
    <w:rsid w:val="00F44E8A"/>
    <w:rsid w:val="00F52D27"/>
    <w:rsid w:val="00F83527"/>
    <w:rsid w:val="00FA5E4D"/>
    <w:rsid w:val="00FD33D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73623"/>
  <w15:docId w15:val="{2A4BE448-F4A2-4D43-A4B3-E26C1AA8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semiHidden/>
    <w:unhideWhenUsed/>
    <w:qFormat/>
    <w:rsid w:val="00C85C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NormalWeb">
    <w:name w:val="Normal (Web)"/>
    <w:basedOn w:val="Normal"/>
    <w:uiPriority w:val="99"/>
    <w:unhideWhenUsed/>
    <w:rsid w:val="00E03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E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EAB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E03EAB"/>
  </w:style>
  <w:style w:type="character" w:customStyle="1" w:styleId="u">
    <w:name w:val="ͼu"/>
    <w:basedOn w:val="DefaultParagraphFont"/>
    <w:rsid w:val="00E03EAB"/>
  </w:style>
  <w:style w:type="character" w:styleId="HTMLCode">
    <w:name w:val="HTML Code"/>
    <w:basedOn w:val="DefaultParagraphFont"/>
    <w:uiPriority w:val="99"/>
    <w:semiHidden/>
    <w:unhideWhenUsed/>
    <w:rsid w:val="00E03E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03EA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5"/>
    <w:semiHidden/>
    <w:rsid w:val="00C85C19"/>
    <w:rPr>
      <w:rFonts w:asciiTheme="majorHAnsi" w:eastAsiaTheme="majorEastAsia" w:hAnsiTheme="majorHAnsi" w:cstheme="majorBidi"/>
      <w:b/>
      <w:color w:val="012639" w:themeColor="accent1" w:themeShade="7F"/>
    </w:rPr>
  </w:style>
  <w:style w:type="character" w:styleId="Emphasis">
    <w:name w:val="Emphasis"/>
    <w:basedOn w:val="DefaultParagraphFont"/>
    <w:uiPriority w:val="20"/>
    <w:qFormat/>
    <w:rsid w:val="00C85C19"/>
    <w:rPr>
      <w:i/>
      <w:iCs/>
    </w:rPr>
  </w:style>
  <w:style w:type="character" w:customStyle="1" w:styleId="whitespace-normal">
    <w:name w:val="whitespace-normal"/>
    <w:basedOn w:val="DefaultParagraphFont"/>
    <w:rsid w:val="00C85C19"/>
  </w:style>
  <w:style w:type="table" w:styleId="PlainTable2">
    <w:name w:val="Plain Table 2"/>
    <w:basedOn w:val="TableNormal"/>
    <w:uiPriority w:val="42"/>
    <w:rsid w:val="00FD33DB"/>
    <w:pPr>
      <w:spacing w:after="0" w:line="240" w:lineRule="auto"/>
    </w:pPr>
    <w:tblPr>
      <w:tblStyleRowBandSize w:val="1"/>
      <w:tblStyleColBandSize w:val="1"/>
      <w:tblBorders>
        <w:top w:val="single" w:sz="4" w:space="0" w:color="5951C8" w:themeColor="text1" w:themeTint="80"/>
        <w:bottom w:val="single" w:sz="4" w:space="0" w:color="5951C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5951C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5951C8" w:themeColor="text1" w:themeTint="80"/>
          <w:right w:val="single" w:sz="4" w:space="0" w:color="5951C8" w:themeColor="text1" w:themeTint="80"/>
        </w:tcBorders>
      </w:tcPr>
    </w:tblStylePr>
    <w:tblStylePr w:type="band2Vert">
      <w:tblPr/>
      <w:tcPr>
        <w:tcBorders>
          <w:left w:val="single" w:sz="4" w:space="0" w:color="5951C8" w:themeColor="text1" w:themeTint="80"/>
          <w:right w:val="single" w:sz="4" w:space="0" w:color="5951C8" w:themeColor="text1" w:themeTint="80"/>
        </w:tcBorders>
      </w:tcPr>
    </w:tblStylePr>
    <w:tblStylePr w:type="band1Horz">
      <w:tblPr/>
      <w:tcPr>
        <w:tcBorders>
          <w:top w:val="single" w:sz="4" w:space="0" w:color="5951C8" w:themeColor="text1" w:themeTint="80"/>
          <w:bottom w:val="single" w:sz="4" w:space="0" w:color="5951C8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FD33D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D33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-Accent2">
    <w:name w:val="Grid Table 2 Accent 2"/>
    <w:basedOn w:val="TableNormal"/>
    <w:uiPriority w:val="47"/>
    <w:rsid w:val="00FD33DB"/>
    <w:pPr>
      <w:spacing w:after="0" w:line="240" w:lineRule="auto"/>
    </w:pPr>
    <w:tblPr>
      <w:tblStyleRowBandSize w:val="1"/>
      <w:tblStyleColBandSize w:val="1"/>
      <w:tblBorders>
        <w:top w:val="single" w:sz="2" w:space="0" w:color="85BDE2" w:themeColor="accent2" w:themeTint="99"/>
        <w:bottom w:val="single" w:sz="2" w:space="0" w:color="85BDE2" w:themeColor="accent2" w:themeTint="99"/>
        <w:insideH w:val="single" w:sz="2" w:space="0" w:color="85BDE2" w:themeColor="accent2" w:themeTint="99"/>
        <w:insideV w:val="single" w:sz="2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5BDE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5BDE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5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0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7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43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2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0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5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1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6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0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3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0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01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3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6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2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07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1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3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9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46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86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4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9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2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1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5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4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1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6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4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5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4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3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9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01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8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5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8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66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90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13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5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9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8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2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56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1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60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9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8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48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9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2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1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65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97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8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4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53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6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0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3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61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64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1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7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06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0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7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4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1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7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8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7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9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7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80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3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1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8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0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87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6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64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8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0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34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4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8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5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4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5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68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2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9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9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26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7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7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0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73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4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1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6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1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7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7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0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8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27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4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4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6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40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66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2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1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8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9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46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5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15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5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0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8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07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46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9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2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6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19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13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9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7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0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6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8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32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6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72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31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30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8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0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6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2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82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7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85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07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6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08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2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5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0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0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2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6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0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4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77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65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7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1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1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9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0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7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4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6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42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1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6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3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8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0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0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03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79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9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4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4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6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63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3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5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3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63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36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8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35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0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5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7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8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63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4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64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5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1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0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1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2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79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7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1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7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3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88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27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5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9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0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7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9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8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39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9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7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8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24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43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2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9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3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14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7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8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4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6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6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26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34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4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7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53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78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0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9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62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30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62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86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2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6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8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7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0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0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46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0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2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8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0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8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53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9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3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43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0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2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14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5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5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2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16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8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5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1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26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0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9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6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3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4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76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16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58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2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68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5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22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2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0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2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2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8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8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2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3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57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86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2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13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70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38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37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83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4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1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0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1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9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22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4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4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1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1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8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0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6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43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1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3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1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4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8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8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1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24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2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2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3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1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26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06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44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0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4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4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95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23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69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4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1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1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0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77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1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75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95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0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62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3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17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3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9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0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4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5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4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7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1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24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14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3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3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28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2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9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0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7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04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5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45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45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06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8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5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0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2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73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5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5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7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2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2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53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51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0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9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8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8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4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20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9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5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32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0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2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1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2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1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96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92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0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53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73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29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16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33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1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5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3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0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3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5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6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8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0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2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84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66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1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06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6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3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55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81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0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7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59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2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79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7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26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0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7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3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5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61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1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5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9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9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6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1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9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0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66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8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7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4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44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4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85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22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38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65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4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8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4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9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08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8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4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0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8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16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9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5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55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74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8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16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7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1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2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1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87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54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4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3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33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13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54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55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5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7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7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48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83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33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45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2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4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77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2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3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2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64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1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05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33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0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00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2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93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6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4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1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9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26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0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2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0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7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7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2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4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8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8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7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8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7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2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42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7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8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22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2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9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58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4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2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2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86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8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26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0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9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9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7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2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1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60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7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8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1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1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6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0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88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0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52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8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1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0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33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4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8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90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03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8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3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2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4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5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5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0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2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8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04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25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0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4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9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23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4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3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5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9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44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3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1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0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7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7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1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68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9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53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4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7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75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3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0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1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028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4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16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6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3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3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3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33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8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8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4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0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9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6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14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03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5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1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7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0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8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0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4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9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05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5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9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5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9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0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7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0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1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3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85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3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8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1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55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9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8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24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4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1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6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3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8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3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17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44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5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5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3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8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8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84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2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04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26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6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%20GK\AppData\Roaming\Microsoft\Templates\Metro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7347A9D01A47F0B54E443CA4B12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C634CC-5D7D-4AA0-80F8-30BEECCA7F1F}"/>
      </w:docPartPr>
      <w:docPartBody>
        <w:p w:rsidR="00C403C9" w:rsidRDefault="0046709A">
          <w:pPr>
            <w:pStyle w:val="067347A9D01A47F0B54E443CA4B12AA6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February 24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1ACFBA7BEBB74FCEA6F44C32657E9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8EE31-F93F-4BB6-A9BC-6058BC6E8447}"/>
      </w:docPartPr>
      <w:docPartBody>
        <w:p w:rsidR="00C403C9" w:rsidRDefault="0046709A">
          <w:pPr>
            <w:pStyle w:val="1ACFBA7BEBB74FCEA6F44C32657E9EBA"/>
          </w:pPr>
          <w:r>
            <w:t>COMPANY NAME</w:t>
          </w:r>
        </w:p>
      </w:docPartBody>
    </w:docPart>
    <w:docPart>
      <w:docPartPr>
        <w:name w:val="E631054DE12A4DAB81B2350D1C6F7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8715BD-C343-4063-8D9F-4BA23C783C6F}"/>
      </w:docPartPr>
      <w:docPartBody>
        <w:p w:rsidR="00C403C9" w:rsidRDefault="0046709A">
          <w:pPr>
            <w:pStyle w:val="E631054DE12A4DAB81B2350D1C6F7004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9A"/>
    <w:rsid w:val="00323BAB"/>
    <w:rsid w:val="0046709A"/>
    <w:rsid w:val="00531E58"/>
    <w:rsid w:val="008204AF"/>
    <w:rsid w:val="00A221CA"/>
    <w:rsid w:val="00BB027A"/>
    <w:rsid w:val="00C403C9"/>
    <w:rsid w:val="00F7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sz w:val="32"/>
    </w:rPr>
  </w:style>
  <w:style w:type="paragraph" w:customStyle="1" w:styleId="067347A9D01A47F0B54E443CA4B12AA6">
    <w:name w:val="067347A9D01A47F0B54E443CA4B12AA6"/>
  </w:style>
  <w:style w:type="paragraph" w:customStyle="1" w:styleId="1ACFBA7BEBB74FCEA6F44C32657E9EBA">
    <w:name w:val="1ACFBA7BEBB74FCEA6F44C32657E9EBA"/>
  </w:style>
  <w:style w:type="paragraph" w:customStyle="1" w:styleId="E631054DE12A4DAB81B2350D1C6F7004">
    <w:name w:val="E631054DE12A4DAB81B2350D1C6F70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Syahid Hussein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Metro report</Template>
  <TotalTime>366</TotalTime>
  <Pages>6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shuntecno</dc:creator>
  <cp:keywords/>
  <cp:lastModifiedBy>Lenovosamarinda123@outlook.com</cp:lastModifiedBy>
  <cp:revision>4</cp:revision>
  <cp:lastPrinted>2026-03-10T21:52:00Z</cp:lastPrinted>
  <dcterms:created xsi:type="dcterms:W3CDTF">2026-04-28T15:26:00Z</dcterms:created>
  <dcterms:modified xsi:type="dcterms:W3CDTF">2026-04-30T09:25:00Z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